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8D349" w14:textId="60D649AF" w:rsidR="007A659B" w:rsidRPr="00B8499C" w:rsidRDefault="00BBEBBC" w:rsidP="10D5FD9A">
      <w:pPr>
        <w:jc w:val="both"/>
        <w:rPr>
          <w:rFonts w:asciiTheme="minorHAnsi" w:hAnsiTheme="minorHAnsi" w:cstheme="minorBidi"/>
          <w:color w:val="0D0D0D" w:themeColor="text1" w:themeTint="F2"/>
          <w:sz w:val="22"/>
          <w:szCs w:val="22"/>
        </w:rPr>
      </w:pPr>
      <w:r w:rsidRPr="10D5FD9A">
        <w:rPr>
          <w:rFonts w:asciiTheme="minorHAnsi" w:hAnsiTheme="minorHAnsi" w:cstheme="minorBidi"/>
          <w:b/>
          <w:bCs/>
          <w:color w:val="0D0D0D" w:themeColor="text1" w:themeTint="F2"/>
          <w:sz w:val="22"/>
          <w:szCs w:val="22"/>
        </w:rPr>
        <w:t xml:space="preserve">Application to COSTAATT </w:t>
      </w:r>
      <w:r w:rsidR="35742A2D" w:rsidRPr="10D5FD9A">
        <w:rPr>
          <w:rFonts w:asciiTheme="minorHAnsi" w:hAnsiTheme="minorHAnsi" w:cstheme="minorBidi"/>
          <w:b/>
          <w:bCs/>
          <w:color w:val="0D0D0D" w:themeColor="text1" w:themeTint="F2"/>
          <w:sz w:val="22"/>
          <w:szCs w:val="22"/>
        </w:rPr>
        <w:t>–</w:t>
      </w:r>
      <w:r w:rsidRPr="10D5FD9A">
        <w:rPr>
          <w:rFonts w:asciiTheme="minorHAnsi" w:hAnsiTheme="minorHAnsi" w:cstheme="minorBidi"/>
          <w:b/>
          <w:bCs/>
          <w:color w:val="0D0D0D" w:themeColor="text1" w:themeTint="F2"/>
          <w:sz w:val="22"/>
          <w:szCs w:val="22"/>
        </w:rPr>
        <w:t xml:space="preserve"> </w:t>
      </w:r>
      <w:r w:rsidR="007A659B" w:rsidRPr="10D5FD9A">
        <w:rPr>
          <w:rFonts w:asciiTheme="minorHAnsi" w:hAnsiTheme="minorHAnsi" w:cstheme="minorBidi"/>
          <w:b/>
          <w:bCs/>
          <w:color w:val="0D0D0D" w:themeColor="text1" w:themeTint="F2"/>
          <w:sz w:val="22"/>
          <w:szCs w:val="22"/>
        </w:rPr>
        <w:fldChar w:fldCharType="begin"/>
      </w:r>
      <w:r w:rsidR="007A659B" w:rsidRPr="10D5FD9A">
        <w:rPr>
          <w:rFonts w:asciiTheme="minorHAnsi" w:hAnsiTheme="minorHAnsi" w:cstheme="minorBidi"/>
          <w:b/>
          <w:bCs/>
          <w:color w:val="0D0D0D" w:themeColor="text1" w:themeTint="F2"/>
          <w:sz w:val="22"/>
          <w:szCs w:val="22"/>
        </w:rPr>
        <w:instrText xml:space="preserve"> MERGEFIELD PROGRAMME_DESCRIPTION </w:instrText>
      </w:r>
      <w:r w:rsidR="007A659B" w:rsidRPr="10D5FD9A">
        <w:rPr>
          <w:rFonts w:asciiTheme="minorHAnsi" w:hAnsiTheme="minorHAnsi" w:cstheme="minorBidi"/>
          <w:b/>
          <w:bCs/>
          <w:color w:val="0D0D0D" w:themeColor="text1" w:themeTint="F2"/>
          <w:sz w:val="22"/>
          <w:szCs w:val="22"/>
        </w:rPr>
        <w:fldChar w:fldCharType="separate"/>
      </w:r>
      <w:r w:rsidR="4DC17367" w:rsidRPr="10D5FD9A">
        <w:rPr>
          <w:rFonts w:asciiTheme="minorHAnsi" w:hAnsiTheme="minorHAnsi" w:cstheme="minorBidi"/>
          <w:b/>
          <w:bCs/>
          <w:noProof/>
          <w:color w:val="0D0D0D" w:themeColor="text1" w:themeTint="F2"/>
          <w:sz w:val="22"/>
          <w:szCs w:val="22"/>
        </w:rPr>
        <w:t>«PROGRAMME_DESCRIPTION»</w:t>
      </w:r>
      <w:r w:rsidR="007A659B" w:rsidRPr="10D5FD9A">
        <w:rPr>
          <w:rFonts w:asciiTheme="minorHAnsi" w:hAnsiTheme="minorHAnsi" w:cstheme="minorBidi"/>
          <w:b/>
          <w:bCs/>
          <w:color w:val="0D0D0D" w:themeColor="text1" w:themeTint="F2"/>
          <w:sz w:val="22"/>
          <w:szCs w:val="22"/>
        </w:rPr>
        <w:fldChar w:fldCharType="end"/>
      </w:r>
      <w:r w:rsidR="0E71FDFA" w:rsidRPr="10D5FD9A">
        <w:rPr>
          <w:rFonts w:asciiTheme="minorHAnsi" w:hAnsiTheme="minorHAnsi" w:cstheme="minorBidi"/>
          <w:b/>
          <w:bCs/>
          <w:color w:val="0D0D0D" w:themeColor="text1" w:themeTint="F2"/>
          <w:sz w:val="22"/>
          <w:szCs w:val="22"/>
        </w:rPr>
        <w:t xml:space="preserve"> </w:t>
      </w:r>
      <w:r w:rsidR="4DC17367" w:rsidRPr="10D5FD9A">
        <w:rPr>
          <w:rFonts w:asciiTheme="minorHAnsi" w:hAnsiTheme="minorHAnsi" w:cstheme="minorBidi"/>
          <w:b/>
          <w:bCs/>
          <w:color w:val="0D0D0D" w:themeColor="text1" w:themeTint="F2"/>
          <w:sz w:val="22"/>
          <w:szCs w:val="22"/>
        </w:rPr>
        <w:t>programme</w:t>
      </w:r>
    </w:p>
    <w:p w14:paraId="6D8E6B36" w14:textId="77777777" w:rsidR="007A659B" w:rsidRDefault="007A659B" w:rsidP="007A659B">
      <w:pPr>
        <w:jc w:val="both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</w:p>
    <w:p w14:paraId="558439B5" w14:textId="1641E877" w:rsidR="003C366D" w:rsidRDefault="007A659B" w:rsidP="007A659B">
      <w:pPr>
        <w:spacing w:after="160"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F49BA45">
        <w:rPr>
          <w:rFonts w:ascii="Calibri" w:eastAsia="Calibri" w:hAnsi="Calibri" w:cs="Calibri"/>
          <w:color w:val="000000" w:themeColor="text1"/>
          <w:sz w:val="22"/>
          <w:szCs w:val="22"/>
        </w:rPr>
        <w:t>Dear</w:t>
      </w:r>
      <w:r w:rsidR="007B0F4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sdt>
        <w:sdtPr>
          <w:rPr>
            <w:rFonts w:ascii="Calibri" w:eastAsia="Calibri" w:hAnsi="Calibri" w:cs="Calibri"/>
            <w:color w:val="000000" w:themeColor="text1"/>
            <w:sz w:val="22"/>
            <w:szCs w:val="22"/>
          </w:rPr>
          <w:alias w:val="FirstName"/>
          <w:tag w:val="FirstName"/>
          <w:id w:val="2138916999"/>
          <w:placeholder>
            <w:docPart w:val="DefaultPlaceholder_-1854013440"/>
          </w:placeholder>
          <w:showingPlcHdr/>
          <w:text/>
        </w:sdtPr>
        <w:sdtContent>
          <w:r w:rsidR="007B0F44" w:rsidRPr="00AD4A88">
            <w:rPr>
              <w:rStyle w:val="PlaceholderText"/>
            </w:rPr>
            <w:t>Click or tap here to enter text.</w:t>
          </w:r>
        </w:sdtContent>
      </w:sdt>
      <w:r w:rsidR="003C366D">
        <w:rPr>
          <w:rFonts w:ascii="Calibri" w:eastAsia="Calibri" w:hAnsi="Calibri" w:cs="Calibri"/>
          <w:color w:val="000000" w:themeColor="text1"/>
          <w:sz w:val="22"/>
          <w:szCs w:val="22"/>
        </w:rPr>
        <w:t>,</w:t>
      </w:r>
    </w:p>
    <w:p w14:paraId="11728F14" w14:textId="32D2A156" w:rsidR="007A659B" w:rsidRDefault="007A659B" w:rsidP="007A659B">
      <w:pPr>
        <w:spacing w:after="160"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F49BA45">
        <w:rPr>
          <w:rFonts w:ascii="Calibri" w:eastAsia="Calibri" w:hAnsi="Calibri" w:cs="Calibri"/>
          <w:color w:val="000000" w:themeColor="text1"/>
          <w:sz w:val="22"/>
          <w:szCs w:val="22"/>
        </w:rPr>
        <w:t>Thank you for making the COSTAATT choice!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1E0AE8A4">
        <w:rPr>
          <w:rFonts w:ascii="Calibri" w:eastAsia="Calibri" w:hAnsi="Calibri" w:cs="Calibri"/>
          <w:color w:val="000000" w:themeColor="text1"/>
          <w:sz w:val="22"/>
          <w:szCs w:val="22"/>
        </w:rPr>
        <w:t>We are pleased to confirm receipt of your application.</w:t>
      </w:r>
    </w:p>
    <w:p w14:paraId="72E7A1C4" w14:textId="48640405" w:rsidR="007A659B" w:rsidRDefault="00BBEBBC" w:rsidP="007A659B">
      <w:pPr>
        <w:spacing w:after="160"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0D5FD9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Your </w:t>
      </w:r>
      <w:r w:rsidRPr="10D5FD9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Application Reference</w:t>
      </w:r>
      <w:r w:rsidRPr="10D5FD9A">
        <w:rPr>
          <w:rFonts w:ascii="Calibri" w:eastAsia="Calibri" w:hAnsi="Calibri" w:cs="Calibri"/>
          <w:color w:val="000000" w:themeColor="text1"/>
          <w:sz w:val="22"/>
          <w:szCs w:val="22"/>
        </w:rPr>
        <w:t>/</w:t>
      </w:r>
      <w:r w:rsidRPr="10D5FD9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Student ID</w:t>
      </w:r>
      <w:r w:rsidRPr="10D5FD9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number is </w:t>
      </w:r>
      <w:sdt>
        <w:sdtPr>
          <w:rPr>
            <w:rFonts w:ascii="Calibri" w:eastAsia="Calibri" w:hAnsi="Calibri" w:cs="Calibri"/>
            <w:color w:val="000000" w:themeColor="text1"/>
            <w:sz w:val="22"/>
            <w:szCs w:val="22"/>
          </w:rPr>
          <w:alias w:val="StudentID"/>
          <w:tag w:val="StudentID"/>
          <w:id w:val="-1610117241"/>
          <w:placeholder>
            <w:docPart w:val="DefaultPlaceholder_-1854013440"/>
          </w:placeholder>
          <w:showingPlcHdr/>
          <w15:color w:val="3366FF"/>
          <w:text/>
        </w:sdtPr>
        <w:sdtContent>
          <w:r w:rsidR="007B0F44" w:rsidRPr="00AD4A88">
            <w:rPr>
              <w:rStyle w:val="PlaceholderText"/>
            </w:rPr>
            <w:t>Click or tap here to enter text.</w:t>
          </w:r>
        </w:sdtContent>
      </w:sdt>
      <w:r w:rsidRPr="10D5FD9A">
        <w:rPr>
          <w:rFonts w:ascii="Calibri" w:eastAsia="Calibri" w:hAnsi="Calibri" w:cs="Calibri"/>
          <w:b/>
          <w:bCs/>
          <w:color w:val="0070C0"/>
          <w:sz w:val="22"/>
          <w:szCs w:val="22"/>
        </w:rPr>
        <w:t>.</w:t>
      </w:r>
      <w:r w:rsidRPr="10D5FD9A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r w:rsidRPr="10D5FD9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Please include </w:t>
      </w:r>
      <w:r w:rsidR="355CF2A4" w:rsidRPr="10D5FD9A">
        <w:rPr>
          <w:rFonts w:ascii="Calibri" w:eastAsia="Calibri" w:hAnsi="Calibri" w:cs="Calibri"/>
          <w:color w:val="000000" w:themeColor="text1"/>
          <w:sz w:val="22"/>
          <w:szCs w:val="22"/>
        </w:rPr>
        <w:t>this number</w:t>
      </w:r>
      <w:r w:rsidRPr="10D5FD9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 all future </w:t>
      </w:r>
      <w:r w:rsidR="355CF2A4" w:rsidRPr="10D5FD9A">
        <w:rPr>
          <w:rFonts w:ascii="Calibri" w:eastAsia="Calibri" w:hAnsi="Calibri" w:cs="Calibri"/>
          <w:color w:val="000000" w:themeColor="text1"/>
          <w:sz w:val="22"/>
          <w:szCs w:val="22"/>
        </w:rPr>
        <w:t>communication with us.</w:t>
      </w:r>
    </w:p>
    <w:p w14:paraId="3B35E28D" w14:textId="77777777" w:rsidR="007A659B" w:rsidRDefault="007A659B" w:rsidP="007A659B">
      <w:pPr>
        <w:spacing w:after="160" w:line="257" w:lineRule="auto"/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</w:pPr>
      <w:r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  <w:t>NEXT STEPS</w:t>
      </w:r>
    </w:p>
    <w:p w14:paraId="1D4108ED" w14:textId="77777777" w:rsidR="007A659B" w:rsidRPr="00953F52" w:rsidRDefault="007A659B" w:rsidP="008C1553">
      <w:pPr>
        <w:spacing w:after="160" w:line="257" w:lineRule="auto"/>
        <w:rPr>
          <w:rFonts w:ascii="Calibri" w:eastAsia="Calibri" w:hAnsi="Calibri" w:cs="Calibri"/>
          <w:b/>
          <w:bCs/>
          <w:color w:val="000000" w:themeColor="text1"/>
          <w:u w:val="single"/>
        </w:rPr>
      </w:pPr>
      <w:r w:rsidRPr="00953F52">
        <w:rPr>
          <w:rFonts w:asciiTheme="minorHAnsi" w:eastAsiaTheme="minorEastAsia" w:hAnsiTheme="minorHAnsi" w:cstheme="minorBidi"/>
          <w:b/>
          <w:bCs/>
          <w:color w:val="000000" w:themeColor="text1"/>
          <w:u w:val="single"/>
        </w:rPr>
        <w:t>Upload Supporting Documents Immediately!</w:t>
      </w:r>
    </w:p>
    <w:p w14:paraId="63002D6F" w14:textId="373E4A69" w:rsidR="007A659B" w:rsidRPr="007B7ACD" w:rsidRDefault="007A659B" w:rsidP="007A659B">
      <w:pPr>
        <w:spacing w:after="0"/>
        <w:jc w:val="both"/>
        <w:rPr>
          <w:b/>
          <w:bCs/>
        </w:rPr>
      </w:pPr>
      <w:r w:rsidRPr="1E0AE8A4">
        <w:rPr>
          <w:rFonts w:ascii="Calibri" w:eastAsia="Calibri" w:hAnsi="Calibri" w:cs="Calibri"/>
          <w:color w:val="000000" w:themeColor="text1"/>
          <w:sz w:val="22"/>
          <w:szCs w:val="22"/>
        </w:rPr>
        <w:t>To avoid delays in processing your application</w:t>
      </w:r>
      <w:r w:rsidRPr="007B7AC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upload legible electronic copies (JPEG, PNG or </w:t>
      </w:r>
      <w:hyperlink r:id="rId10">
        <w:r w:rsidRPr="007B7ACD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PDF format</w:t>
        </w:r>
      </w:hyperlink>
      <w:r w:rsidRPr="007B7AC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) </w:t>
      </w:r>
      <w:r w:rsidRPr="007B7ACD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of the documents listed below </w:t>
      </w:r>
      <w:r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via</w:t>
      </w:r>
      <w:r w:rsidRPr="007B7ACD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 the document </w:t>
      </w:r>
      <w:r w:rsidR="00E36965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upload system</w:t>
      </w:r>
      <w:r w:rsidRPr="007B7ACD">
        <w:rPr>
          <w:rFonts w:ascii="Times New Roman" w:eastAsia="Times New Roman" w:hAnsi="Times New Roman"/>
        </w:rPr>
        <w:t>:</w:t>
      </w:r>
      <w:r w:rsidRPr="007B7ACD">
        <w:rPr>
          <w:rFonts w:ascii="Calibri" w:eastAsia="Calibri" w:hAnsi="Calibri" w:cs="Calibri"/>
          <w:sz w:val="22"/>
          <w:szCs w:val="22"/>
        </w:rPr>
        <w:t xml:space="preserve"> </w:t>
      </w:r>
      <w:hyperlink r:id="rId11">
        <w:r w:rsidRPr="007B7ACD">
          <w:rPr>
            <w:rStyle w:val="Hyperlink"/>
            <w:rFonts w:ascii="Calibri" w:eastAsia="Calibri" w:hAnsi="Calibri" w:cs="Calibri"/>
            <w:sz w:val="22"/>
            <w:szCs w:val="22"/>
          </w:rPr>
          <w:t>https://docupload.costaatt.edu.tt</w:t>
        </w:r>
      </w:hyperlink>
      <w:r w:rsidRPr="1E0AE8A4">
        <w:rPr>
          <w:rFonts w:ascii="Calibri" w:eastAsia="Calibri" w:hAnsi="Calibri" w:cs="Calibri"/>
          <w:sz w:val="22"/>
          <w:szCs w:val="22"/>
        </w:rPr>
        <w:t xml:space="preserve"> </w:t>
      </w:r>
      <w:r w:rsidRPr="00E36965">
        <w:rPr>
          <w:rFonts w:ascii="Calibri" w:eastAsia="Calibri" w:hAnsi="Calibri" w:cs="Calibri"/>
          <w:sz w:val="22"/>
          <w:szCs w:val="22"/>
        </w:rPr>
        <w:t xml:space="preserve">. </w:t>
      </w:r>
      <w:r w:rsidRPr="00E36965">
        <w:rPr>
          <w:rFonts w:ascii="Calibri" w:eastAsia="Calibri" w:hAnsi="Calibri" w:cs="Calibri"/>
          <w:b/>
          <w:bCs/>
          <w:sz w:val="22"/>
          <w:szCs w:val="22"/>
        </w:rPr>
        <w:t>These must be submitted within</w:t>
      </w:r>
      <w:r w:rsidR="00E36965" w:rsidRPr="00E36965">
        <w:rPr>
          <w:rFonts w:ascii="Calibri" w:eastAsia="Calibri" w:hAnsi="Calibri" w:cs="Calibri"/>
          <w:b/>
          <w:bCs/>
          <w:sz w:val="22"/>
          <w:szCs w:val="22"/>
        </w:rPr>
        <w:t xml:space="preserve"> five</w:t>
      </w:r>
      <w:r w:rsidRPr="00E36965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E36965" w:rsidRPr="00E36965">
        <w:rPr>
          <w:rFonts w:ascii="Calibri" w:eastAsia="Calibri" w:hAnsi="Calibri" w:cs="Calibri"/>
          <w:b/>
          <w:bCs/>
          <w:sz w:val="22"/>
          <w:szCs w:val="22"/>
        </w:rPr>
        <w:t>(5) days</w:t>
      </w:r>
      <w:r w:rsidRPr="00E36965">
        <w:rPr>
          <w:rFonts w:ascii="Calibri" w:eastAsia="Calibri" w:hAnsi="Calibri" w:cs="Calibri"/>
          <w:b/>
          <w:bCs/>
          <w:sz w:val="22"/>
          <w:szCs w:val="22"/>
        </w:rPr>
        <w:t xml:space="preserve"> of receipt of this email.</w:t>
      </w:r>
    </w:p>
    <w:p w14:paraId="18DBE427" w14:textId="77777777" w:rsidR="007A659B" w:rsidRPr="007B7ACD" w:rsidRDefault="007A659B" w:rsidP="007A659B">
      <w:pPr>
        <w:spacing w:after="0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46CC6410" w14:textId="77777777" w:rsidR="007A659B" w:rsidRPr="0011215F" w:rsidRDefault="007A659B" w:rsidP="007A659B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jc w:val="both"/>
        <w:rPr>
          <w:rFonts w:asciiTheme="minorHAnsi" w:hAnsiTheme="minorHAnsi" w:cstheme="minorBidi"/>
          <w:color w:val="0D0D0D" w:themeColor="text1" w:themeTint="F2"/>
          <w:sz w:val="22"/>
          <w:szCs w:val="22"/>
        </w:rPr>
      </w:pPr>
      <w:r w:rsidRPr="5F49BA45">
        <w:rPr>
          <w:rFonts w:asciiTheme="minorHAnsi" w:hAnsiTheme="minorHAnsi" w:cstheme="minorBidi"/>
          <w:color w:val="0D0D0D" w:themeColor="text1" w:themeTint="F2"/>
          <w:sz w:val="22"/>
          <w:szCs w:val="22"/>
        </w:rPr>
        <w:t>Valid National ID</w:t>
      </w:r>
      <w:r>
        <w:rPr>
          <w:rFonts w:asciiTheme="minorHAnsi" w:hAnsiTheme="minorHAnsi" w:cstheme="minorBidi"/>
          <w:color w:val="0D0D0D" w:themeColor="text1" w:themeTint="F2"/>
          <w:sz w:val="22"/>
          <w:szCs w:val="22"/>
        </w:rPr>
        <w:t xml:space="preserve"> </w:t>
      </w:r>
      <w:r w:rsidRPr="007B7ACD">
        <w:rPr>
          <w:rFonts w:asciiTheme="minorHAnsi" w:hAnsiTheme="minorHAnsi" w:cstheme="minorBidi"/>
          <w:color w:val="0D0D0D" w:themeColor="text1" w:themeTint="F2"/>
          <w:sz w:val="22"/>
          <w:szCs w:val="22"/>
        </w:rPr>
        <w:t>OR</w:t>
      </w:r>
      <w:r w:rsidRPr="5F49BA45">
        <w:rPr>
          <w:rFonts w:asciiTheme="minorHAnsi" w:hAnsiTheme="minorHAnsi" w:cstheme="minorBidi"/>
          <w:color w:val="0D0D0D" w:themeColor="text1" w:themeTint="F2"/>
          <w:sz w:val="22"/>
          <w:szCs w:val="22"/>
        </w:rPr>
        <w:t xml:space="preserve"> passport (biodata page)</w:t>
      </w:r>
    </w:p>
    <w:p w14:paraId="2A27A6FC" w14:textId="77777777" w:rsidR="007A659B" w:rsidRDefault="007A659B" w:rsidP="007A659B">
      <w:pPr>
        <w:pStyle w:val="ListParagraph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  <w:r>
        <w:rPr>
          <w:rFonts w:asciiTheme="minorHAnsi" w:hAnsiTheme="minorHAnsi" w:cstheme="minorHAnsi"/>
          <w:color w:val="0D0D0D" w:themeColor="text1" w:themeTint="F2"/>
          <w:sz w:val="22"/>
          <w:szCs w:val="22"/>
        </w:rPr>
        <w:t>Birth Certificate</w:t>
      </w:r>
    </w:p>
    <w:p w14:paraId="4E3DDDF9" w14:textId="77777777" w:rsidR="007A659B" w:rsidRPr="009546B1" w:rsidRDefault="007A659B" w:rsidP="007A659B">
      <w:pPr>
        <w:pStyle w:val="ListParagraph"/>
        <w:numPr>
          <w:ilvl w:val="0"/>
          <w:numId w:val="6"/>
        </w:numPr>
        <w:shd w:val="clear" w:color="auto" w:fill="FFFFFF"/>
        <w:spacing w:after="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546B1">
        <w:rPr>
          <w:rFonts w:asciiTheme="minorHAnsi" w:hAnsiTheme="minorHAnsi" w:cstheme="minorBidi"/>
          <w:color w:val="0D0D0D" w:themeColor="text1" w:themeTint="F2"/>
          <w:sz w:val="22"/>
          <w:szCs w:val="22"/>
        </w:rPr>
        <w:t>Academic Certificates - CSEC /</w:t>
      </w:r>
      <w:proofErr w:type="spellStart"/>
      <w:r w:rsidRPr="009546B1">
        <w:rPr>
          <w:rFonts w:asciiTheme="minorHAnsi" w:hAnsiTheme="minorHAnsi" w:cstheme="minorBidi"/>
          <w:color w:val="0D0D0D" w:themeColor="text1" w:themeTint="F2"/>
          <w:sz w:val="22"/>
          <w:szCs w:val="22"/>
        </w:rPr>
        <w:t>O’Levels</w:t>
      </w:r>
      <w:proofErr w:type="spellEnd"/>
      <w:r w:rsidRPr="009546B1">
        <w:rPr>
          <w:rFonts w:asciiTheme="minorHAnsi" w:hAnsiTheme="minorHAnsi" w:cstheme="minorBidi"/>
          <w:color w:val="0D0D0D" w:themeColor="text1" w:themeTint="F2"/>
          <w:sz w:val="22"/>
          <w:szCs w:val="22"/>
        </w:rPr>
        <w:t>, CAPE, etc.</w:t>
      </w:r>
    </w:p>
    <w:p w14:paraId="36797DC9" w14:textId="77777777" w:rsidR="007A659B" w:rsidRDefault="007A659B" w:rsidP="007A659B">
      <w:pPr>
        <w:shd w:val="clear" w:color="auto" w:fill="FFFFFF"/>
        <w:spacing w:after="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DDB6A2C" w14:textId="77777777" w:rsidR="007A659B" w:rsidRDefault="007A659B" w:rsidP="007A659B">
      <w:pPr>
        <w:shd w:val="clear" w:color="auto" w:fill="FFFFFF"/>
        <w:spacing w:after="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546B1">
        <w:rPr>
          <w:rFonts w:ascii="Calibri" w:eastAsia="Calibri" w:hAnsi="Calibri" w:cs="Calibri"/>
          <w:color w:val="000000" w:themeColor="text1"/>
          <w:sz w:val="22"/>
          <w:szCs w:val="22"/>
        </w:rPr>
        <w:t>Save your file using this format: “</w:t>
      </w:r>
      <w:r w:rsidRPr="009546B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Your name, Document type</w:t>
      </w:r>
      <w:r w:rsidRPr="009546B1">
        <w:rPr>
          <w:rFonts w:ascii="Calibri" w:eastAsia="Calibri" w:hAnsi="Calibri" w:cs="Calibri"/>
          <w:color w:val="000000" w:themeColor="text1"/>
          <w:sz w:val="22"/>
          <w:szCs w:val="22"/>
        </w:rPr>
        <w:t>” (</w:t>
      </w:r>
      <w:proofErr w:type="gramStart"/>
      <w:r w:rsidRPr="009546B1">
        <w:rPr>
          <w:rFonts w:ascii="Calibri" w:eastAsia="Calibri" w:hAnsi="Calibri" w:cs="Calibri"/>
          <w:color w:val="000000" w:themeColor="text1"/>
          <w:sz w:val="22"/>
          <w:szCs w:val="22"/>
        </w:rPr>
        <w:t>e.g.</w:t>
      </w:r>
      <w:proofErr w:type="gramEnd"/>
      <w:r w:rsidRPr="009546B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“John Smith, National ID”)</w:t>
      </w:r>
    </w:p>
    <w:p w14:paraId="1585183E" w14:textId="77777777" w:rsidR="007A659B" w:rsidRPr="009546B1" w:rsidRDefault="007A659B" w:rsidP="007A659B">
      <w:pPr>
        <w:shd w:val="clear" w:color="auto" w:fill="FFFFFF"/>
        <w:spacing w:after="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DFFB88C" w14:textId="77777777" w:rsidR="007A659B" w:rsidRPr="009546B1" w:rsidRDefault="007A659B" w:rsidP="007A659B">
      <w:pPr>
        <w:shd w:val="clear" w:color="auto" w:fill="FFFFFF" w:themeFill="background1"/>
        <w:spacing w:after="0"/>
        <w:jc w:val="both"/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</w:pPr>
      <w:r w:rsidRPr="00E36965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  <w:t>Failure to submit these documents may result in cancellation of your application.</w:t>
      </w:r>
    </w:p>
    <w:p w14:paraId="4657AB46" w14:textId="77777777" w:rsidR="007A659B" w:rsidRPr="00853FD4" w:rsidRDefault="007A659B" w:rsidP="007A659B">
      <w:pPr>
        <w:shd w:val="clear" w:color="auto" w:fill="FFFFFF" w:themeFill="background1"/>
        <w:spacing w:after="0"/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</w:p>
    <w:p w14:paraId="2C528328" w14:textId="56A461AF" w:rsidR="007A659B" w:rsidRDefault="6770AB2D" w:rsidP="32F86C97">
      <w:pPr>
        <w:shd w:val="clear" w:color="auto" w:fill="FFFFFF" w:themeFill="background1"/>
        <w:jc w:val="both"/>
        <w:rPr>
          <w:rFonts w:ascii="Calibri" w:eastAsia="Calibri" w:hAnsi="Calibri" w:cs="Calibri"/>
          <w:sz w:val="22"/>
          <w:szCs w:val="22"/>
          <w:highlight w:val="yellow"/>
        </w:rPr>
      </w:pPr>
      <w:r w:rsidRPr="32F86C97">
        <w:rPr>
          <w:rFonts w:ascii="Calibri" w:eastAsia="Calibri" w:hAnsi="Calibri" w:cs="Calibri"/>
          <w:sz w:val="22"/>
          <w:szCs w:val="22"/>
          <w:highlight w:val="yellow"/>
        </w:rPr>
        <w:t xml:space="preserve">If you require assistance with uploading your documents, you may join us via </w:t>
      </w:r>
      <w:r w:rsidRPr="32F86C97">
        <w:rPr>
          <w:rFonts w:ascii="Calibri" w:eastAsia="Calibri" w:hAnsi="Calibri" w:cs="Calibri"/>
          <w:b/>
          <w:bCs/>
          <w:sz w:val="22"/>
          <w:szCs w:val="22"/>
          <w:highlight w:val="yellow"/>
        </w:rPr>
        <w:t>Zoom &lt;zoom link&gt;&gt; Monday to Friday from 12:00 noon to 2:00 p.m.</w:t>
      </w:r>
      <w:r w:rsidRPr="32F86C97">
        <w:rPr>
          <w:rFonts w:ascii="Calibri" w:eastAsia="Calibri" w:hAnsi="Calibri" w:cs="Calibri"/>
          <w:sz w:val="22"/>
          <w:szCs w:val="22"/>
          <w:highlight w:val="yellow"/>
        </w:rPr>
        <w:t>, or visit the Admissions Office in person, at a convenient campus location.</w:t>
      </w:r>
      <w:r w:rsidRPr="32F86C97">
        <w:rPr>
          <w:rFonts w:ascii="Calibri" w:eastAsia="Calibri" w:hAnsi="Calibri" w:cs="Calibri"/>
          <w:sz w:val="22"/>
          <w:szCs w:val="22"/>
        </w:rPr>
        <w:t xml:space="preserve"> </w:t>
      </w:r>
    </w:p>
    <w:p w14:paraId="747E707E" w14:textId="72B341F2" w:rsidR="007A659B" w:rsidRPr="00E36965" w:rsidRDefault="007A659B" w:rsidP="008C1553">
      <w:pPr>
        <w:shd w:val="clear" w:color="auto" w:fill="FFFFFF" w:themeFill="background1"/>
        <w:spacing w:before="240"/>
        <w:jc w:val="both"/>
        <w:rPr>
          <w:rFonts w:asciiTheme="minorHAnsi" w:eastAsia="Times New Roman" w:hAnsiTheme="minorHAnsi" w:cstheme="minorHAnsi"/>
          <w:b/>
          <w:color w:val="0D0D0D" w:themeColor="text1" w:themeTint="F2"/>
          <w:u w:val="single"/>
          <w:bdr w:val="none" w:sz="0" w:space="0" w:color="auto" w:frame="1"/>
          <w:lang w:eastAsia="en-TT"/>
        </w:rPr>
      </w:pPr>
      <w:r w:rsidRPr="00E36965">
        <w:rPr>
          <w:rFonts w:asciiTheme="minorHAnsi" w:eastAsia="Times New Roman" w:hAnsiTheme="minorHAnsi" w:cstheme="minorBidi"/>
          <w:b/>
          <w:bCs/>
          <w:color w:val="0D0D0D" w:themeColor="text1" w:themeTint="F2"/>
          <w:u w:val="single"/>
          <w:bdr w:val="none" w:sz="0" w:space="0" w:color="auto" w:frame="1"/>
          <w:lang w:eastAsia="en-TT"/>
        </w:rPr>
        <w:t>Student Permit</w:t>
      </w:r>
      <w:r w:rsidR="008C1553" w:rsidRPr="00E36965">
        <w:rPr>
          <w:rFonts w:asciiTheme="minorHAnsi" w:eastAsia="Times New Roman" w:hAnsiTheme="minorHAnsi" w:cstheme="minorBidi"/>
          <w:b/>
          <w:bCs/>
          <w:color w:val="0D0D0D" w:themeColor="text1" w:themeTint="F2"/>
          <w:u w:val="single"/>
          <w:bdr w:val="none" w:sz="0" w:space="0" w:color="auto" w:frame="1"/>
          <w:lang w:eastAsia="en-TT"/>
        </w:rPr>
        <w:t xml:space="preserve"> Requirement for </w:t>
      </w:r>
      <w:r w:rsidRPr="00E36965">
        <w:rPr>
          <w:rFonts w:asciiTheme="minorHAnsi" w:eastAsia="Times New Roman" w:hAnsiTheme="minorHAnsi" w:cstheme="minorBidi"/>
          <w:b/>
          <w:bCs/>
          <w:color w:val="0D0D0D" w:themeColor="text1" w:themeTint="F2"/>
          <w:u w:val="single"/>
          <w:bdr w:val="none" w:sz="0" w:space="0" w:color="auto" w:frame="1"/>
          <w:lang w:eastAsia="en-TT"/>
        </w:rPr>
        <w:t xml:space="preserve">Non-nationals of TT </w:t>
      </w:r>
    </w:p>
    <w:p w14:paraId="5784B0D0" w14:textId="77777777" w:rsidR="008C1553" w:rsidRDefault="007A659B" w:rsidP="008C1553">
      <w:pPr>
        <w:shd w:val="clear" w:color="auto" w:fill="FFFFFF" w:themeFill="background1"/>
        <w:spacing w:after="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0AE8A4">
        <w:rPr>
          <w:rFonts w:ascii="Calibri" w:eastAsia="Calibri" w:hAnsi="Calibri" w:cs="Calibri"/>
          <w:color w:val="000000" w:themeColor="text1"/>
          <w:sz w:val="22"/>
          <w:szCs w:val="22"/>
        </w:rPr>
        <w:t>Applicants who are not citizens or permanent residents of Trinidad and Tobago must obtain a valid Student Permit issued by the Immigration Division of Trinidad and Tobago</w:t>
      </w:r>
      <w:r w:rsidR="008C155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r w:rsidR="008C1553" w:rsidRPr="00E3696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if accepted into a </w:t>
      </w:r>
      <w:proofErr w:type="spellStart"/>
      <w:r w:rsidR="008C1553" w:rsidRPr="00E36965">
        <w:rPr>
          <w:rFonts w:ascii="Calibri" w:eastAsia="Calibri" w:hAnsi="Calibri" w:cs="Calibri"/>
          <w:color w:val="000000" w:themeColor="text1"/>
          <w:sz w:val="22"/>
          <w:szCs w:val="22"/>
        </w:rPr>
        <w:t>programme</w:t>
      </w:r>
      <w:proofErr w:type="spellEnd"/>
      <w:r w:rsidR="008C1553" w:rsidRPr="00E3696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0E5455E7" w14:textId="77777777" w:rsidR="007A659B" w:rsidRDefault="007A659B" w:rsidP="007A659B">
      <w:pPr>
        <w:shd w:val="clear" w:color="auto" w:fill="FFFFFF" w:themeFill="background1"/>
        <w:spacing w:after="0"/>
        <w:jc w:val="both"/>
        <w:rPr>
          <w:rFonts w:ascii="Calibri" w:eastAsia="Calibri" w:hAnsi="Calibri" w:cs="Calibri"/>
          <w:color w:val="0D0D0D" w:themeColor="text1" w:themeTint="F2"/>
          <w:sz w:val="22"/>
          <w:szCs w:val="22"/>
        </w:rPr>
      </w:pPr>
    </w:p>
    <w:p w14:paraId="5470335E" w14:textId="6FF6C0A5" w:rsidR="007A659B" w:rsidRDefault="008C1553" w:rsidP="007A659B">
      <w:pPr>
        <w:shd w:val="clear" w:color="auto" w:fill="FFFFFF" w:themeFill="background1"/>
        <w:spacing w:after="0"/>
        <w:rPr>
          <w:rFonts w:ascii="Calibri" w:eastAsia="Calibri" w:hAnsi="Calibri" w:cs="Calibri"/>
          <w:color w:val="0D0D0D" w:themeColor="text1" w:themeTint="F2"/>
          <w:sz w:val="22"/>
          <w:szCs w:val="22"/>
        </w:rPr>
      </w:pPr>
      <w:r w:rsidRPr="00E36965">
        <w:rPr>
          <w:rFonts w:ascii="Calibri" w:eastAsia="Calibri" w:hAnsi="Calibri" w:cs="Calibri"/>
          <w:b/>
          <w:bCs/>
          <w:color w:val="0D0D0D" w:themeColor="text1" w:themeTint="F2"/>
          <w:sz w:val="22"/>
          <w:szCs w:val="22"/>
        </w:rPr>
        <w:t>For information on student permit requirements and how to apply,</w:t>
      </w:r>
      <w:r w:rsidR="007A659B" w:rsidRPr="628B451A">
        <w:rPr>
          <w:rFonts w:ascii="Calibri" w:eastAsia="Calibri" w:hAnsi="Calibri" w:cs="Calibri"/>
          <w:b/>
          <w:bCs/>
          <w:color w:val="0D0D0D" w:themeColor="text1" w:themeTint="F2"/>
          <w:sz w:val="22"/>
          <w:szCs w:val="22"/>
        </w:rPr>
        <w:t xml:space="preserve"> visit </w:t>
      </w:r>
      <w:r w:rsidR="007A659B" w:rsidRPr="628B451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the Immigration Division's website:</w:t>
      </w:r>
      <w:r w:rsidR="007A659B" w:rsidRPr="628B451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hyperlink r:id="rId12">
        <w:r w:rsidR="007A659B" w:rsidRPr="628B451A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https://nationalsecurity.gov.tt/divisions/immigrationdivision/student-permit-online/</w:t>
        </w:r>
      </w:hyperlink>
    </w:p>
    <w:p w14:paraId="6F6F7CAE" w14:textId="77777777" w:rsidR="007A659B" w:rsidRPr="00953F52" w:rsidRDefault="007A659B" w:rsidP="007A659B">
      <w:pPr>
        <w:spacing w:before="360"/>
        <w:jc w:val="both"/>
        <w:rPr>
          <w:rFonts w:asciiTheme="minorHAnsi" w:eastAsia="Times New Roman" w:hAnsiTheme="minorHAnsi" w:cstheme="minorBidi"/>
          <w:b/>
          <w:bCs/>
          <w:color w:val="0D0D0D" w:themeColor="text1" w:themeTint="F2"/>
          <w:u w:val="single"/>
          <w:bdr w:val="none" w:sz="0" w:space="0" w:color="auto" w:frame="1"/>
          <w:lang w:eastAsia="en-TT"/>
        </w:rPr>
      </w:pPr>
      <w:r w:rsidRPr="00953F52">
        <w:rPr>
          <w:rFonts w:asciiTheme="minorHAnsi" w:eastAsia="Times New Roman" w:hAnsiTheme="minorHAnsi" w:cstheme="minorBidi"/>
          <w:b/>
          <w:bCs/>
          <w:color w:val="0D0D0D" w:themeColor="text1" w:themeTint="F2"/>
          <w:u w:val="single"/>
          <w:bdr w:val="none" w:sz="0" w:space="0" w:color="auto" w:frame="1"/>
          <w:lang w:eastAsia="en-TT"/>
        </w:rPr>
        <w:t>Application Status Updates</w:t>
      </w:r>
    </w:p>
    <w:p w14:paraId="230F0FC1" w14:textId="412790E6" w:rsidR="007A659B" w:rsidRPr="00966D90" w:rsidRDefault="007A659B" w:rsidP="008C1553">
      <w:pPr>
        <w:spacing w:before="120"/>
        <w:jc w:val="both"/>
        <w:rPr>
          <w:rFonts w:asciiTheme="minorHAnsi" w:eastAsia="Times New Roman" w:hAnsiTheme="minorHAnsi" w:cstheme="minorHAnsi"/>
          <w:color w:val="0D0D0D" w:themeColor="text1" w:themeTint="F2"/>
          <w:sz w:val="22"/>
          <w:szCs w:val="22"/>
          <w:bdr w:val="none" w:sz="0" w:space="0" w:color="auto" w:frame="1"/>
          <w:lang w:eastAsia="en-TT"/>
        </w:rPr>
      </w:pPr>
      <w:r w:rsidRPr="00B24846">
        <w:rPr>
          <w:rFonts w:asciiTheme="minorHAnsi" w:eastAsia="Times New Roman" w:hAnsiTheme="minorHAnsi" w:cstheme="minorHAnsi"/>
          <w:color w:val="0D0D0D" w:themeColor="text1" w:themeTint="F2"/>
          <w:sz w:val="22"/>
          <w:szCs w:val="22"/>
          <w:bdr w:val="none" w:sz="0" w:space="0" w:color="auto" w:frame="1"/>
          <w:lang w:eastAsia="en-TT"/>
        </w:rPr>
        <w:t>Once your application has been processed</w:t>
      </w:r>
      <w:r>
        <w:rPr>
          <w:rFonts w:asciiTheme="minorHAnsi" w:eastAsia="Times New Roman" w:hAnsiTheme="minorHAnsi" w:cstheme="minorHAnsi"/>
          <w:color w:val="0D0D0D" w:themeColor="text1" w:themeTint="F2"/>
          <w:sz w:val="22"/>
          <w:szCs w:val="22"/>
          <w:bdr w:val="none" w:sz="0" w:space="0" w:color="auto" w:frame="1"/>
          <w:lang w:eastAsia="en-TT"/>
        </w:rPr>
        <w:t>,</w:t>
      </w:r>
      <w:r w:rsidRPr="00B24846">
        <w:rPr>
          <w:rFonts w:asciiTheme="minorHAnsi" w:eastAsia="Times New Roman" w:hAnsiTheme="minorHAnsi" w:cstheme="minorHAnsi"/>
          <w:color w:val="0D0D0D" w:themeColor="text1" w:themeTint="F2"/>
          <w:sz w:val="22"/>
          <w:szCs w:val="22"/>
          <w:bdr w:val="none" w:sz="0" w:space="0" w:color="auto" w:frame="1"/>
          <w:lang w:eastAsia="en-TT"/>
        </w:rPr>
        <w:t xml:space="preserve"> your admissions counsellor will contact you</w:t>
      </w:r>
      <w:r>
        <w:rPr>
          <w:rFonts w:asciiTheme="minorHAnsi" w:eastAsia="Times New Roman" w:hAnsiTheme="minorHAnsi" w:cstheme="minorHAnsi"/>
          <w:color w:val="0D0D0D" w:themeColor="text1" w:themeTint="F2"/>
          <w:sz w:val="22"/>
          <w:szCs w:val="22"/>
          <w:bdr w:val="none" w:sz="0" w:space="0" w:color="auto" w:frame="1"/>
          <w:lang w:eastAsia="en-TT"/>
        </w:rPr>
        <w:t xml:space="preserve">. </w:t>
      </w:r>
      <w:r w:rsidRPr="00966D90">
        <w:rPr>
          <w:rFonts w:asciiTheme="minorHAnsi" w:eastAsia="Times New Roman" w:hAnsiTheme="minorHAnsi" w:cstheme="minorBidi"/>
          <w:b/>
          <w:bCs/>
          <w:color w:val="0D0D0D" w:themeColor="text1" w:themeTint="F2"/>
          <w:sz w:val="22"/>
          <w:szCs w:val="22"/>
          <w:bdr w:val="none" w:sz="0" w:space="0" w:color="auto" w:frame="1"/>
          <w:lang w:eastAsia="en-TT"/>
        </w:rPr>
        <w:t xml:space="preserve">If you do not </w:t>
      </w:r>
      <w:r w:rsidRPr="00966D90">
        <w:rPr>
          <w:rFonts w:asciiTheme="minorHAnsi" w:eastAsia="Times New Roman" w:hAnsiTheme="minorHAnsi" w:cstheme="minorBidi"/>
          <w:b/>
          <w:bCs/>
          <w:color w:val="0D0D0D" w:themeColor="text1" w:themeTint="F2"/>
          <w:sz w:val="22"/>
          <w:szCs w:val="22"/>
          <w:lang w:eastAsia="en-TT"/>
        </w:rPr>
        <w:t xml:space="preserve">receive an update </w:t>
      </w:r>
      <w:r w:rsidRPr="00966D90">
        <w:rPr>
          <w:rFonts w:asciiTheme="minorHAnsi" w:eastAsia="Times New Roman" w:hAnsiTheme="minorHAnsi" w:cstheme="minorBidi"/>
          <w:b/>
          <w:bCs/>
          <w:color w:val="0D0D0D" w:themeColor="text1" w:themeTint="F2"/>
          <w:sz w:val="22"/>
          <w:szCs w:val="22"/>
          <w:bdr w:val="none" w:sz="0" w:space="0" w:color="auto" w:frame="1"/>
          <w:lang w:eastAsia="en-TT"/>
        </w:rPr>
        <w:t>within two (2) weeks</w:t>
      </w:r>
      <w:r w:rsidR="00E36965">
        <w:rPr>
          <w:rFonts w:asciiTheme="minorHAnsi" w:eastAsia="Times New Roman" w:hAnsiTheme="minorHAnsi" w:cstheme="minorBidi"/>
          <w:b/>
          <w:bCs/>
          <w:color w:val="0D0D0D" w:themeColor="text1" w:themeTint="F2"/>
          <w:sz w:val="22"/>
          <w:szCs w:val="22"/>
          <w:bdr w:val="none" w:sz="0" w:space="0" w:color="auto" w:frame="1"/>
          <w:lang w:eastAsia="en-TT"/>
        </w:rPr>
        <w:t xml:space="preserve"> of submission of your documents</w:t>
      </w:r>
      <w:r w:rsidRPr="00966D90">
        <w:rPr>
          <w:rFonts w:asciiTheme="minorHAnsi" w:eastAsia="Times New Roman" w:hAnsiTheme="minorHAnsi" w:cstheme="minorBidi"/>
          <w:b/>
          <w:bCs/>
          <w:color w:val="0D0D0D" w:themeColor="text1" w:themeTint="F2"/>
          <w:sz w:val="22"/>
          <w:szCs w:val="22"/>
          <w:bdr w:val="none" w:sz="0" w:space="0" w:color="auto" w:frame="1"/>
          <w:lang w:eastAsia="en-TT"/>
        </w:rPr>
        <w:t>, please contact us at</w:t>
      </w:r>
      <w:r w:rsidRPr="1E0AE8A4">
        <w:rPr>
          <w:rFonts w:asciiTheme="minorHAnsi" w:eastAsia="Times New Roman" w:hAnsiTheme="minorHAnsi" w:cstheme="minorBidi"/>
          <w:color w:val="0D0D0D" w:themeColor="text1" w:themeTint="F2"/>
          <w:sz w:val="22"/>
          <w:szCs w:val="22"/>
          <w:bdr w:val="none" w:sz="0" w:space="0" w:color="auto" w:frame="1"/>
          <w:lang w:eastAsia="en-TT"/>
        </w:rPr>
        <w:t xml:space="preserve"> </w:t>
      </w:r>
      <w:hyperlink r:id="rId13">
        <w:r w:rsidRPr="1E0AE8A4">
          <w:rPr>
            <w:rStyle w:val="Hyperlink"/>
            <w:rFonts w:asciiTheme="minorHAnsi" w:eastAsia="Times New Roman" w:hAnsiTheme="minorHAnsi" w:cstheme="minorBidi"/>
            <w:sz w:val="22"/>
            <w:szCs w:val="22"/>
            <w:lang w:eastAsia="en-TT"/>
          </w:rPr>
          <w:t>admissions@costaatt.edu.tt</w:t>
        </w:r>
      </w:hyperlink>
      <w:r w:rsidRPr="1E0AE8A4">
        <w:rPr>
          <w:rFonts w:asciiTheme="minorHAnsi" w:eastAsia="Times New Roman" w:hAnsiTheme="minorHAnsi" w:cstheme="minorBidi"/>
          <w:color w:val="0D0D0D" w:themeColor="text1" w:themeTint="F2"/>
          <w:sz w:val="22"/>
          <w:szCs w:val="22"/>
          <w:bdr w:val="none" w:sz="0" w:space="0" w:color="auto" w:frame="1"/>
          <w:lang w:eastAsia="en-TT"/>
        </w:rPr>
        <w:t>.</w:t>
      </w:r>
    </w:p>
    <w:p w14:paraId="13DC325D" w14:textId="77777777" w:rsidR="007A659B" w:rsidRPr="00B8499C" w:rsidRDefault="007A659B" w:rsidP="007A659B">
      <w:pPr>
        <w:jc w:val="both"/>
        <w:rPr>
          <w:rFonts w:asciiTheme="minorHAnsi" w:hAnsiTheme="minorHAnsi" w:cstheme="minorBidi"/>
          <w:color w:val="0D0D0D" w:themeColor="text1" w:themeTint="F2"/>
          <w:sz w:val="22"/>
          <w:szCs w:val="22"/>
        </w:rPr>
      </w:pPr>
      <w:r w:rsidRPr="1E0AE8A4">
        <w:rPr>
          <w:rFonts w:asciiTheme="minorHAnsi" w:hAnsiTheme="minorHAnsi" w:cstheme="minorBidi"/>
          <w:color w:val="0D0D0D" w:themeColor="text1" w:themeTint="F2"/>
          <w:sz w:val="22"/>
          <w:szCs w:val="22"/>
        </w:rPr>
        <w:t xml:space="preserve">We wish you success on </w:t>
      </w:r>
      <w:r>
        <w:rPr>
          <w:rFonts w:asciiTheme="minorHAnsi" w:hAnsiTheme="minorHAnsi" w:cstheme="minorBidi"/>
          <w:color w:val="0D0D0D" w:themeColor="text1" w:themeTint="F2"/>
          <w:sz w:val="22"/>
          <w:szCs w:val="22"/>
        </w:rPr>
        <w:t>your</w:t>
      </w:r>
      <w:r w:rsidRPr="1E0AE8A4">
        <w:rPr>
          <w:rFonts w:asciiTheme="minorHAnsi" w:hAnsiTheme="minorHAnsi" w:cstheme="minorBidi"/>
          <w:color w:val="0D0D0D" w:themeColor="text1" w:themeTint="F2"/>
          <w:sz w:val="22"/>
          <w:szCs w:val="22"/>
        </w:rPr>
        <w:t xml:space="preserve"> journey toward achieving your academic and career goals.  </w:t>
      </w:r>
    </w:p>
    <w:p w14:paraId="0184C5B3" w14:textId="77777777" w:rsidR="007A659B" w:rsidRPr="00B8499C" w:rsidRDefault="007A659B" w:rsidP="007A659B">
      <w:pPr>
        <w:jc w:val="both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</w:p>
    <w:p w14:paraId="5DA10212" w14:textId="77777777" w:rsidR="007A659B" w:rsidRPr="00B8499C" w:rsidRDefault="007A659B" w:rsidP="007A659B">
      <w:pPr>
        <w:spacing w:after="0"/>
        <w:jc w:val="both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  <w:r w:rsidRPr="00B8499C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Sincerely,</w:t>
      </w:r>
    </w:p>
    <w:p w14:paraId="04D96687" w14:textId="77777777" w:rsidR="007A659B" w:rsidRPr="00B8499C" w:rsidRDefault="007A659B" w:rsidP="007A659B">
      <w:pPr>
        <w:shd w:val="clear" w:color="auto" w:fill="FFFFFF"/>
        <w:spacing w:after="0"/>
        <w:jc w:val="both"/>
        <w:rPr>
          <w:rFonts w:asciiTheme="minorHAnsi" w:eastAsia="Times New Roman" w:hAnsiTheme="minorHAnsi" w:cstheme="minorHAnsi"/>
          <w:color w:val="0D0D0D" w:themeColor="text1" w:themeTint="F2"/>
          <w:sz w:val="22"/>
          <w:szCs w:val="22"/>
          <w:lang w:eastAsia="en-TT"/>
        </w:rPr>
      </w:pPr>
    </w:p>
    <w:p w14:paraId="233EFCE5" w14:textId="77777777" w:rsidR="007A659B" w:rsidRPr="00B8499C" w:rsidRDefault="007A659B" w:rsidP="007A659B">
      <w:pPr>
        <w:spacing w:after="0"/>
        <w:jc w:val="both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  <w:r w:rsidRPr="00B8499C">
        <w:rPr>
          <w:rFonts w:asciiTheme="minorHAnsi" w:hAnsiTheme="minorHAnsi" w:cstheme="minorHAnsi"/>
          <w:color w:val="0D0D0D" w:themeColor="text1" w:themeTint="F2"/>
          <w:sz w:val="22"/>
          <w:szCs w:val="22"/>
        </w:rPr>
        <w:t xml:space="preserve">Admissions Department </w:t>
      </w:r>
    </w:p>
    <w:p w14:paraId="4278AB57" w14:textId="77777777" w:rsidR="007A659B" w:rsidRPr="00B8499C" w:rsidRDefault="007A659B" w:rsidP="007A659B">
      <w:pPr>
        <w:spacing w:after="0"/>
        <w:rPr>
          <w:rFonts w:asciiTheme="minorHAnsi" w:eastAsiaTheme="minorHAnsi" w:hAnsiTheme="minorHAnsi" w:cstheme="minorHAnsi"/>
          <w:color w:val="0D0D0D" w:themeColor="text1" w:themeTint="F2"/>
          <w:sz w:val="22"/>
          <w:szCs w:val="22"/>
        </w:rPr>
      </w:pPr>
      <w:r w:rsidRPr="00B8499C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DIVISION OF STUDENT AFFAIRS</w:t>
      </w:r>
    </w:p>
    <w:p w14:paraId="2A5213C1" w14:textId="77777777" w:rsidR="007A659B" w:rsidRPr="00B8499C" w:rsidRDefault="007A659B" w:rsidP="007A659B">
      <w:pPr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</w:p>
    <w:p w14:paraId="1A63A785" w14:textId="40901F10" w:rsidR="003E7CD7" w:rsidRPr="007A659B" w:rsidRDefault="007B0F44" w:rsidP="007A659B"/>
    <w:sectPr w:rsidR="003E7CD7" w:rsidRPr="007A659B" w:rsidSect="00AB3F8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16189" w14:textId="77777777" w:rsidR="00A75798" w:rsidRDefault="00A75798">
      <w:pPr>
        <w:spacing w:after="0"/>
      </w:pPr>
      <w:r>
        <w:separator/>
      </w:r>
    </w:p>
  </w:endnote>
  <w:endnote w:type="continuationSeparator" w:id="0">
    <w:p w14:paraId="5439D36E" w14:textId="77777777" w:rsidR="00A75798" w:rsidRDefault="00A757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942D3" w14:textId="77777777" w:rsidR="00A75798" w:rsidRDefault="00A75798">
      <w:pPr>
        <w:spacing w:after="0"/>
      </w:pPr>
      <w:r>
        <w:separator/>
      </w:r>
    </w:p>
  </w:footnote>
  <w:footnote w:type="continuationSeparator" w:id="0">
    <w:p w14:paraId="67E3F604" w14:textId="77777777" w:rsidR="00A75798" w:rsidRDefault="00A757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F779D"/>
    <w:multiLevelType w:val="multilevel"/>
    <w:tmpl w:val="F8800938"/>
    <w:styleLink w:val="Style1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345B2"/>
    <w:multiLevelType w:val="hybridMultilevel"/>
    <w:tmpl w:val="F8800938"/>
    <w:lvl w:ilvl="0" w:tplc="9C4EDFD8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FD58BB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2242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766D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5A1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2AF1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1E2E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4A7A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84C4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D50DD"/>
    <w:multiLevelType w:val="hybridMultilevel"/>
    <w:tmpl w:val="0180D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235E1"/>
    <w:multiLevelType w:val="hybridMultilevel"/>
    <w:tmpl w:val="87B005F6"/>
    <w:lvl w:ilvl="0" w:tplc="2C09000D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93687"/>
    <w:multiLevelType w:val="hybridMultilevel"/>
    <w:tmpl w:val="2E44554A"/>
    <w:lvl w:ilvl="0" w:tplc="BC221C40">
      <w:start w:val="1"/>
      <w:numFmt w:val="decimal"/>
      <w:lvlText w:val="%1."/>
      <w:lvlJc w:val="left"/>
      <w:pPr>
        <w:ind w:left="774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168C0"/>
    <w:multiLevelType w:val="hybridMultilevel"/>
    <w:tmpl w:val="A39E6496"/>
    <w:lvl w:ilvl="0" w:tplc="2C09000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4209CE"/>
    <w:multiLevelType w:val="hybridMultilevel"/>
    <w:tmpl w:val="BF28D74C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024BF"/>
    <w:multiLevelType w:val="singleLevel"/>
    <w:tmpl w:val="04090005"/>
    <w:lvl w:ilvl="0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  <w:color w:val="auto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mailMerge>
    <w:mainDocumentType w:val="formLetters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5CC"/>
    <w:rsid w:val="00012695"/>
    <w:rsid w:val="0002403E"/>
    <w:rsid w:val="00097CDE"/>
    <w:rsid w:val="000C2C33"/>
    <w:rsid w:val="000F194A"/>
    <w:rsid w:val="0011215F"/>
    <w:rsid w:val="00154386"/>
    <w:rsid w:val="00177660"/>
    <w:rsid w:val="001C5748"/>
    <w:rsid w:val="001D2947"/>
    <w:rsid w:val="001F182B"/>
    <w:rsid w:val="002C5A33"/>
    <w:rsid w:val="003078BD"/>
    <w:rsid w:val="00341BCE"/>
    <w:rsid w:val="003706C7"/>
    <w:rsid w:val="003C366D"/>
    <w:rsid w:val="003D2D52"/>
    <w:rsid w:val="004C6F99"/>
    <w:rsid w:val="00535A00"/>
    <w:rsid w:val="00546AD3"/>
    <w:rsid w:val="00576BC0"/>
    <w:rsid w:val="00681EA6"/>
    <w:rsid w:val="007235CC"/>
    <w:rsid w:val="007A659B"/>
    <w:rsid w:val="007B0F44"/>
    <w:rsid w:val="007C4D95"/>
    <w:rsid w:val="00853FD4"/>
    <w:rsid w:val="008C1553"/>
    <w:rsid w:val="00923583"/>
    <w:rsid w:val="00952F7C"/>
    <w:rsid w:val="00953F52"/>
    <w:rsid w:val="009602A0"/>
    <w:rsid w:val="009A23CF"/>
    <w:rsid w:val="00A322F6"/>
    <w:rsid w:val="00A75798"/>
    <w:rsid w:val="00B04627"/>
    <w:rsid w:val="00B24846"/>
    <w:rsid w:val="00B744EB"/>
    <w:rsid w:val="00BB07A6"/>
    <w:rsid w:val="00BBEBBC"/>
    <w:rsid w:val="00C0075A"/>
    <w:rsid w:val="00C157A0"/>
    <w:rsid w:val="00C65B8C"/>
    <w:rsid w:val="00C9409B"/>
    <w:rsid w:val="00CA5D33"/>
    <w:rsid w:val="00CC599C"/>
    <w:rsid w:val="00CD4185"/>
    <w:rsid w:val="00D67BCE"/>
    <w:rsid w:val="00E36965"/>
    <w:rsid w:val="00F2676A"/>
    <w:rsid w:val="00F50952"/>
    <w:rsid w:val="00F923D9"/>
    <w:rsid w:val="00F97CB0"/>
    <w:rsid w:val="00FC2226"/>
    <w:rsid w:val="00FC5BC1"/>
    <w:rsid w:val="02034C6B"/>
    <w:rsid w:val="040B6CD2"/>
    <w:rsid w:val="05B6ECB0"/>
    <w:rsid w:val="05E9BC91"/>
    <w:rsid w:val="0845D40D"/>
    <w:rsid w:val="09C1E7C8"/>
    <w:rsid w:val="0E71FDFA"/>
    <w:rsid w:val="0FBE9E20"/>
    <w:rsid w:val="0FE2A32F"/>
    <w:rsid w:val="10D5FD9A"/>
    <w:rsid w:val="1377107A"/>
    <w:rsid w:val="14ADA24C"/>
    <w:rsid w:val="164E0EA7"/>
    <w:rsid w:val="1BD5E1AC"/>
    <w:rsid w:val="1D9D9150"/>
    <w:rsid w:val="1DFC4AE8"/>
    <w:rsid w:val="1E0AE8A4"/>
    <w:rsid w:val="1E63477B"/>
    <w:rsid w:val="1EC90674"/>
    <w:rsid w:val="21C23F8C"/>
    <w:rsid w:val="22063BE7"/>
    <w:rsid w:val="23EB63B6"/>
    <w:rsid w:val="24684906"/>
    <w:rsid w:val="24A3805D"/>
    <w:rsid w:val="2F1B4271"/>
    <w:rsid w:val="307414D4"/>
    <w:rsid w:val="3171CB9E"/>
    <w:rsid w:val="32F86C97"/>
    <w:rsid w:val="33818DDE"/>
    <w:rsid w:val="354F15A1"/>
    <w:rsid w:val="355CF2A4"/>
    <w:rsid w:val="35742A2D"/>
    <w:rsid w:val="357B3BAD"/>
    <w:rsid w:val="35CE2FB5"/>
    <w:rsid w:val="36AB2A16"/>
    <w:rsid w:val="3712D00B"/>
    <w:rsid w:val="39B8E460"/>
    <w:rsid w:val="3B16C4F2"/>
    <w:rsid w:val="3F4DEF8C"/>
    <w:rsid w:val="4048AAD7"/>
    <w:rsid w:val="40D433DA"/>
    <w:rsid w:val="42D6FAD3"/>
    <w:rsid w:val="43C2DF5E"/>
    <w:rsid w:val="445B01D3"/>
    <w:rsid w:val="47933714"/>
    <w:rsid w:val="49C76A9C"/>
    <w:rsid w:val="49FC0C15"/>
    <w:rsid w:val="4AE606D4"/>
    <w:rsid w:val="4D14F8CD"/>
    <w:rsid w:val="4D2BD489"/>
    <w:rsid w:val="4DC17367"/>
    <w:rsid w:val="4E57E1C1"/>
    <w:rsid w:val="552E524A"/>
    <w:rsid w:val="5B22525B"/>
    <w:rsid w:val="5DF820B5"/>
    <w:rsid w:val="5E8C10DF"/>
    <w:rsid w:val="5ED37EF5"/>
    <w:rsid w:val="5F49BA45"/>
    <w:rsid w:val="60457DE7"/>
    <w:rsid w:val="628B451A"/>
    <w:rsid w:val="62E7A564"/>
    <w:rsid w:val="63160B57"/>
    <w:rsid w:val="632487AF"/>
    <w:rsid w:val="633CFA97"/>
    <w:rsid w:val="634699D1"/>
    <w:rsid w:val="6686ECC2"/>
    <w:rsid w:val="6770AB2D"/>
    <w:rsid w:val="6A1F39F1"/>
    <w:rsid w:val="6A354597"/>
    <w:rsid w:val="6C4B725A"/>
    <w:rsid w:val="6C73C9FB"/>
    <w:rsid w:val="6E024E9D"/>
    <w:rsid w:val="6ECF0290"/>
    <w:rsid w:val="745B139D"/>
    <w:rsid w:val="74FAF1C6"/>
    <w:rsid w:val="764BFFFC"/>
    <w:rsid w:val="79AEB9A8"/>
    <w:rsid w:val="79D54B35"/>
    <w:rsid w:val="7B537356"/>
    <w:rsid w:val="7C764F15"/>
    <w:rsid w:val="7D38E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11A7E"/>
  <w15:docId w15:val="{52679A41-D30B-4EB4-8C90-E29D50924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T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CD7"/>
    <w:pPr>
      <w:spacing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3E7CD7"/>
    <w:rPr>
      <w:color w:val="0000FF"/>
      <w:u w:val="single"/>
    </w:rPr>
  </w:style>
  <w:style w:type="table" w:styleId="TableGrid">
    <w:name w:val="Table Grid"/>
    <w:basedOn w:val="TableNormal"/>
    <w:rsid w:val="003E7CD7"/>
    <w:pPr>
      <w:spacing w:after="0" w:line="240" w:lineRule="auto"/>
    </w:pPr>
    <w:rPr>
      <w:rFonts w:ascii="Cambria" w:eastAsia="Cambria" w:hAnsi="Cambria" w:cs="Times New Roman"/>
      <w:sz w:val="20"/>
      <w:szCs w:val="20"/>
      <w:lang w:val="en-US"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7CD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7CD7"/>
    <w:rPr>
      <w:rFonts w:ascii="Tahoma" w:eastAsia="Cambri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614E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614EF"/>
    <w:rPr>
      <w:rFonts w:ascii="Cambria" w:eastAsia="Cambria" w:hAnsi="Cambria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614E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614EF"/>
    <w:rPr>
      <w:rFonts w:ascii="Cambria" w:eastAsia="Cambria" w:hAnsi="Cambria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C393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33F8A"/>
    <w:rPr>
      <w:color w:val="954F72" w:themeColor="followedHyperlink"/>
      <w:u w:val="single"/>
    </w:rPr>
  </w:style>
  <w:style w:type="numbering" w:customStyle="1" w:styleId="Style1">
    <w:name w:val="Style1"/>
    <w:uiPriority w:val="99"/>
    <w:rsid w:val="001C5748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F194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B0F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2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admissions@costaatt.edu.t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nationalsecurity.gov.tt/divisions/immigrationdivision/student-permit-online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upload.costaatt.edu.tt/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costaatt1-my.sharepoint.com/:b:/g/personal/admissions_costaatt_edu_tt/IQDID6bmsuCtT5_wUEoBfVJoAa87IimeKYnz3Vloo1ka2UQ?e=WmfuS9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2020%2012%2001%20%20(Jan%2021)%20Draft%20Standard%20Acknowledgement%20Letter.mh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0EBB3D-C33C-46EC-9C15-FB5CCFEB7D48}"/>
      </w:docPartPr>
      <w:docPartBody>
        <w:p w:rsidR="00000000" w:rsidRDefault="00B77AB4">
          <w:r w:rsidRPr="00AD4A8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B4"/>
    <w:rsid w:val="00B7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7AB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9120B108C8E348A3EA279C1B6FEDF3" ma:contentTypeVersion="3" ma:contentTypeDescription="Create a new document." ma:contentTypeScope="" ma:versionID="a6a2957f26254eeb363780149cfc6ae1">
  <xsd:schema xmlns:xsd="http://www.w3.org/2001/XMLSchema" xmlns:xs="http://www.w3.org/2001/XMLSchema" xmlns:p="http://schemas.microsoft.com/office/2006/metadata/properties" xmlns:ns2="f846adab-5e47-4e60-9ee1-fd6c4fd73f61" targetNamespace="http://schemas.microsoft.com/office/2006/metadata/properties" ma:root="true" ma:fieldsID="a1fff1d57dfe570b5ab915b67b3e136a" ns2:_="">
    <xsd:import namespace="f846adab-5e47-4e60-9ee1-fd6c4fd73f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6adab-5e47-4e60-9ee1-fd6c4fd73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1E53E2-9A71-4AAA-B92A-0D0BA6F08594}">
  <ds:schemaRefs>
    <ds:schemaRef ds:uri="http://www.w3.org/XML/1998/namespace"/>
    <ds:schemaRef ds:uri="http://purl.org/dc/dcmitype/"/>
    <ds:schemaRef ds:uri="30c1b39f-a443-472e-a00e-36333abb0b4f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9c29b770-e15c-4ac6-8ea3-da7c43327796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0847D0C4-4154-4286-9167-2C4A275F06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9074C7-B6FF-44E8-A97D-3F2872A4B586}"/>
</file>

<file path=docProps/app.xml><?xml version="1.0" encoding="utf-8"?>
<Properties xmlns="http://schemas.openxmlformats.org/officeDocument/2006/extended-properties" xmlns:vt="http://schemas.openxmlformats.org/officeDocument/2006/docPropsVTypes">
  <Template>2020 12 01  (Jan 21) Draft Standard Acknowledgement Letter.mh.dotx</Template>
  <TotalTime>7</TotalTime>
  <Pages>1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Headley</dc:creator>
  <cp:keywords/>
  <dc:description/>
  <cp:lastModifiedBy>Darren Headley</cp:lastModifiedBy>
  <cp:revision>3</cp:revision>
  <cp:lastPrinted>2016-10-26T21:20:00Z</cp:lastPrinted>
  <dcterms:created xsi:type="dcterms:W3CDTF">2026-05-06T19:39:00Z</dcterms:created>
  <dcterms:modified xsi:type="dcterms:W3CDTF">2026-05-06T19:45:00Z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0x010100069120B108C8E348A3EA279C1B6FEDF3</vt:lpwstr>
  </property>
  <property fmtid="{D5CDD505-2E9C-101B-9397-08002B2CF9AE}" pid="3" name="MediaServiceImageTags">
    <vt:lpwstr/>
  </property>
</Properties>
</file>